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04B4FC" w14:textId="77777777" w:rsidR="00886083" w:rsidRDefault="00886083" w:rsidP="00886083">
      <w:pPr>
        <w:jc w:val="center"/>
      </w:pPr>
      <w:r w:rsidRPr="00886083">
        <w:rPr>
          <w:noProof/>
          <w:lang w:eastAsia="en-AU"/>
        </w:rPr>
        <w:drawing>
          <wp:inline distT="0" distB="0" distL="0" distR="0" wp14:anchorId="716E6834" wp14:editId="33A081B6">
            <wp:extent cx="1719677" cy="2095500"/>
            <wp:effectExtent l="19050" t="0" r="0" b="0"/>
            <wp:docPr id="10" name="Picture 5" descr="C:\Users\Penny\Comapny Setup Docs\Marketing material\Red_6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enny\Comapny Setup Docs\Marketing material\Red_6_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9677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9FE283" w14:textId="77777777" w:rsidR="00886083" w:rsidRPr="00886083" w:rsidRDefault="00886083" w:rsidP="00886083"/>
    <w:p w14:paraId="41C1B9EB" w14:textId="77777777" w:rsidR="00886083" w:rsidRPr="00886083" w:rsidRDefault="00886083" w:rsidP="00886083"/>
    <w:p w14:paraId="40064FA7" w14:textId="77777777" w:rsidR="00886083" w:rsidRPr="00886083" w:rsidRDefault="00886083" w:rsidP="00886083"/>
    <w:p w14:paraId="4D2A86FE" w14:textId="4A892687" w:rsidR="00DF7E5F" w:rsidRPr="009C71AB" w:rsidRDefault="00886083" w:rsidP="009C71AB">
      <w:pPr>
        <w:jc w:val="center"/>
        <w:rPr>
          <w:b/>
          <w:sz w:val="28"/>
          <w:szCs w:val="28"/>
        </w:rPr>
      </w:pPr>
      <w:r w:rsidRPr="00747102">
        <w:rPr>
          <w:rFonts w:cstheme="minorHAnsi"/>
          <w:sz w:val="28"/>
          <w:szCs w:val="28"/>
        </w:rPr>
        <w:t>C</w:t>
      </w:r>
      <w:r w:rsidR="00856C21">
        <w:rPr>
          <w:rFonts w:cstheme="minorHAnsi"/>
          <w:sz w:val="28"/>
          <w:szCs w:val="28"/>
        </w:rPr>
        <w:t xml:space="preserve">andidate Name:   </w:t>
      </w:r>
      <w:proofErr w:type="spellStart"/>
      <w:r w:rsidR="009C71AB" w:rsidRPr="009C71AB">
        <w:rPr>
          <w:b/>
          <w:sz w:val="28"/>
          <w:szCs w:val="28"/>
        </w:rPr>
        <w:t>Brazesh</w:t>
      </w:r>
      <w:proofErr w:type="spellEnd"/>
      <w:r w:rsidR="009C71AB" w:rsidRPr="009C71AB">
        <w:rPr>
          <w:b/>
          <w:sz w:val="28"/>
          <w:szCs w:val="28"/>
        </w:rPr>
        <w:t xml:space="preserve"> </w:t>
      </w:r>
      <w:proofErr w:type="spellStart"/>
      <w:r w:rsidR="009C71AB" w:rsidRPr="009C71AB">
        <w:rPr>
          <w:b/>
          <w:sz w:val="28"/>
          <w:szCs w:val="28"/>
        </w:rPr>
        <w:t>Guragain</w:t>
      </w:r>
      <w:proofErr w:type="spellEnd"/>
    </w:p>
    <w:p w14:paraId="7389A97E" w14:textId="77777777" w:rsidR="00886083" w:rsidRPr="00747102" w:rsidRDefault="00886083" w:rsidP="00886083">
      <w:pPr>
        <w:jc w:val="center"/>
        <w:rPr>
          <w:rFonts w:cstheme="minorHAnsi"/>
          <w:sz w:val="28"/>
          <w:szCs w:val="28"/>
        </w:rPr>
      </w:pPr>
      <w:r w:rsidRPr="00747102">
        <w:rPr>
          <w:rFonts w:cstheme="minorHAnsi"/>
          <w:sz w:val="28"/>
          <w:szCs w:val="28"/>
        </w:rPr>
        <w:t xml:space="preserve">Position Required:  </w:t>
      </w:r>
      <w:r w:rsidR="00DD4B28">
        <w:rPr>
          <w:rFonts w:cstheme="minorHAnsi"/>
          <w:sz w:val="28"/>
          <w:szCs w:val="28"/>
        </w:rPr>
        <w:t>Information Technology</w:t>
      </w:r>
      <w:r w:rsidRPr="00747102">
        <w:rPr>
          <w:rFonts w:cstheme="minorHAnsi"/>
          <w:sz w:val="28"/>
          <w:szCs w:val="28"/>
        </w:rPr>
        <w:t xml:space="preserve"> Internship</w:t>
      </w:r>
    </w:p>
    <w:p w14:paraId="03384435" w14:textId="77777777" w:rsidR="00886083" w:rsidRPr="00747102" w:rsidRDefault="00886083" w:rsidP="00886083">
      <w:pPr>
        <w:jc w:val="center"/>
        <w:rPr>
          <w:rFonts w:cstheme="minorHAnsi"/>
          <w:sz w:val="28"/>
          <w:szCs w:val="28"/>
        </w:rPr>
      </w:pPr>
      <w:r w:rsidRPr="00747102">
        <w:rPr>
          <w:rFonts w:cstheme="minorHAnsi"/>
          <w:sz w:val="28"/>
          <w:szCs w:val="28"/>
        </w:rPr>
        <w:t>Consultant: Penny Chatterjee</w:t>
      </w:r>
    </w:p>
    <w:p w14:paraId="209D5B6E" w14:textId="77777777" w:rsidR="00886083" w:rsidRDefault="00886083" w:rsidP="00747102">
      <w:pPr>
        <w:pBdr>
          <w:bottom w:val="single" w:sz="4" w:space="1" w:color="auto"/>
        </w:pBdr>
      </w:pPr>
    </w:p>
    <w:p w14:paraId="4FC94AF4" w14:textId="77777777" w:rsidR="00747102" w:rsidRDefault="00747102" w:rsidP="00886083">
      <w:pPr>
        <w:pStyle w:val="Heading3"/>
        <w:jc w:val="center"/>
        <w:rPr>
          <w:rFonts w:asciiTheme="minorHAnsi" w:hAnsiTheme="minorHAnsi" w:cstheme="minorHAnsi"/>
          <w:b w:val="0"/>
          <w:color w:val="000000"/>
          <w:sz w:val="22"/>
          <w:szCs w:val="22"/>
        </w:rPr>
      </w:pPr>
    </w:p>
    <w:p w14:paraId="784D41C3" w14:textId="77777777" w:rsidR="00747102" w:rsidRDefault="00747102" w:rsidP="00886083">
      <w:pPr>
        <w:pStyle w:val="Heading3"/>
        <w:jc w:val="center"/>
        <w:rPr>
          <w:rFonts w:asciiTheme="minorHAnsi" w:hAnsiTheme="minorHAnsi" w:cstheme="minorHAnsi"/>
          <w:b w:val="0"/>
          <w:color w:val="000000"/>
          <w:sz w:val="22"/>
          <w:szCs w:val="22"/>
        </w:rPr>
      </w:pPr>
    </w:p>
    <w:p w14:paraId="46E0CED9" w14:textId="77777777" w:rsidR="00886083" w:rsidRPr="00EB1418" w:rsidRDefault="00886083" w:rsidP="00886083">
      <w:pPr>
        <w:pStyle w:val="Heading3"/>
        <w:jc w:val="center"/>
        <w:rPr>
          <w:rFonts w:asciiTheme="minorHAnsi" w:hAnsiTheme="minorHAnsi" w:cstheme="minorHAnsi"/>
          <w:b w:val="0"/>
          <w:color w:val="000000"/>
          <w:sz w:val="22"/>
          <w:szCs w:val="22"/>
        </w:rPr>
      </w:pPr>
      <w:r w:rsidRPr="00EB1418">
        <w:rPr>
          <w:rFonts w:asciiTheme="minorHAnsi" w:hAnsiTheme="minorHAnsi" w:cstheme="minorHAnsi"/>
          <w:b w:val="0"/>
          <w:color w:val="000000"/>
          <w:sz w:val="22"/>
          <w:szCs w:val="22"/>
        </w:rPr>
        <w:t xml:space="preserve">FOR FURTHER INFORMATION PLEASE CONTACT </w:t>
      </w:r>
      <w:r w:rsidR="00747102">
        <w:rPr>
          <w:rFonts w:asciiTheme="minorHAnsi" w:hAnsiTheme="minorHAnsi" w:cstheme="minorHAnsi"/>
          <w:b w:val="0"/>
          <w:color w:val="000000"/>
          <w:sz w:val="22"/>
          <w:szCs w:val="22"/>
        </w:rPr>
        <w:t>RED SIX</w:t>
      </w:r>
      <w:r w:rsidRPr="00886083">
        <w:rPr>
          <w:rFonts w:asciiTheme="minorHAnsi" w:hAnsiTheme="minorHAnsi" w:cstheme="minorHAnsi"/>
          <w:b w:val="0"/>
          <w:color w:val="000000"/>
          <w:sz w:val="22"/>
          <w:szCs w:val="22"/>
        </w:rPr>
        <w:t>:  0</w:t>
      </w:r>
      <w:r w:rsidR="00337A0B">
        <w:rPr>
          <w:rFonts w:asciiTheme="minorHAnsi" w:hAnsiTheme="minorHAnsi" w:cstheme="minorHAnsi"/>
          <w:b w:val="0"/>
          <w:color w:val="000000"/>
          <w:sz w:val="22"/>
          <w:szCs w:val="22"/>
        </w:rPr>
        <w:t>401234302</w:t>
      </w:r>
    </w:p>
    <w:p w14:paraId="396C4229" w14:textId="77777777" w:rsidR="00886083" w:rsidRPr="00D341B5" w:rsidRDefault="00886083" w:rsidP="00886083">
      <w:pPr>
        <w:pStyle w:val="Heading3"/>
        <w:jc w:val="center"/>
        <w:rPr>
          <w:rFonts w:asciiTheme="minorHAnsi" w:hAnsiTheme="minorHAnsi" w:cstheme="minorHAnsi"/>
          <w:bCs w:val="0"/>
          <w:i/>
          <w:color w:val="012F9F"/>
          <w:sz w:val="22"/>
          <w:szCs w:val="22"/>
        </w:rPr>
      </w:pPr>
      <w:r w:rsidRPr="00D341B5">
        <w:rPr>
          <w:rFonts w:asciiTheme="minorHAnsi" w:hAnsiTheme="minorHAnsi" w:cstheme="minorHAnsi"/>
          <w:bCs w:val="0"/>
          <w:color w:val="000000"/>
          <w:sz w:val="22"/>
          <w:szCs w:val="22"/>
        </w:rPr>
        <w:t xml:space="preserve">OR EMAIL TO </w:t>
      </w:r>
      <w:r>
        <w:rPr>
          <w:rFonts w:asciiTheme="minorHAnsi" w:hAnsiTheme="minorHAnsi" w:cstheme="minorHAnsi"/>
          <w:bCs w:val="0"/>
          <w:i/>
          <w:color w:val="800000"/>
          <w:sz w:val="22"/>
          <w:szCs w:val="22"/>
        </w:rPr>
        <w:t>penny@redsix</w:t>
      </w:r>
      <w:r w:rsidRPr="00D341B5">
        <w:rPr>
          <w:rFonts w:asciiTheme="minorHAnsi" w:hAnsiTheme="minorHAnsi" w:cstheme="minorHAnsi"/>
          <w:bCs w:val="0"/>
          <w:i/>
          <w:color w:val="800000"/>
          <w:sz w:val="22"/>
          <w:szCs w:val="22"/>
        </w:rPr>
        <w:t>recruitment.com</w:t>
      </w:r>
    </w:p>
    <w:p w14:paraId="0932E4E2" w14:textId="77777777" w:rsidR="00886083" w:rsidRPr="00D341B5" w:rsidRDefault="00886083" w:rsidP="00886083">
      <w:pPr>
        <w:jc w:val="center"/>
        <w:rPr>
          <w:rFonts w:cstheme="minorHAnsi"/>
          <w:sz w:val="20"/>
          <w:szCs w:val="20"/>
        </w:rPr>
      </w:pPr>
    </w:p>
    <w:p w14:paraId="0083583F" w14:textId="77777777" w:rsidR="00886083" w:rsidRPr="00D341B5" w:rsidRDefault="00886083" w:rsidP="00886083">
      <w:pPr>
        <w:jc w:val="center"/>
        <w:rPr>
          <w:rFonts w:cstheme="minorHAnsi"/>
        </w:rPr>
      </w:pPr>
      <w:r w:rsidRPr="00D341B5">
        <w:rPr>
          <w:rFonts w:cstheme="minorHAnsi"/>
        </w:rPr>
        <w:t>All resumes are submitted in line with our current Terms of Business.</w:t>
      </w:r>
    </w:p>
    <w:p w14:paraId="49DD0775" w14:textId="77777777" w:rsidR="00886083" w:rsidRPr="00D341B5" w:rsidRDefault="00886083" w:rsidP="00886083">
      <w:pPr>
        <w:jc w:val="center"/>
        <w:rPr>
          <w:rFonts w:cstheme="minorHAnsi"/>
          <w:color w:val="000080"/>
        </w:rPr>
      </w:pPr>
      <w:r w:rsidRPr="00D341B5">
        <w:rPr>
          <w:rFonts w:cstheme="minorHAnsi"/>
        </w:rPr>
        <w:t>Further copies are available on request</w:t>
      </w:r>
      <w:r w:rsidRPr="00D341B5">
        <w:rPr>
          <w:rFonts w:cstheme="minorHAnsi"/>
          <w:color w:val="000080"/>
        </w:rPr>
        <w:t>.</w:t>
      </w:r>
    </w:p>
    <w:p w14:paraId="3F73F18A" w14:textId="77777777" w:rsidR="00886083" w:rsidRDefault="00886083" w:rsidP="00886083"/>
    <w:p w14:paraId="5E061EDC" w14:textId="77777777" w:rsidR="00886083" w:rsidRDefault="00886083" w:rsidP="00886083"/>
    <w:p w14:paraId="2BDAD50F" w14:textId="77777777" w:rsidR="00886083" w:rsidRDefault="00886083" w:rsidP="00886083"/>
    <w:p w14:paraId="2F5CBB2D" w14:textId="77777777" w:rsidR="00886083" w:rsidRDefault="00886083" w:rsidP="00583354"/>
    <w:p w14:paraId="5061D09F" w14:textId="77777777" w:rsidR="00C42F39" w:rsidRDefault="00C42F39" w:rsidP="00C42F39">
      <w:pPr>
        <w:jc w:val="center"/>
        <w:rPr>
          <w:b/>
          <w:sz w:val="40"/>
          <w:szCs w:val="40"/>
        </w:rPr>
      </w:pPr>
    </w:p>
    <w:p w14:paraId="6E5B6D97" w14:textId="77777777" w:rsidR="009C71AB" w:rsidRDefault="009C71AB" w:rsidP="00C42F39">
      <w:pPr>
        <w:jc w:val="center"/>
        <w:rPr>
          <w:b/>
          <w:sz w:val="40"/>
          <w:szCs w:val="40"/>
        </w:rPr>
      </w:pPr>
    </w:p>
    <w:p w14:paraId="36D51DE4" w14:textId="77777777" w:rsidR="009C71AB" w:rsidRDefault="009C71AB" w:rsidP="00C42F39">
      <w:pPr>
        <w:jc w:val="center"/>
        <w:rPr>
          <w:b/>
          <w:sz w:val="40"/>
          <w:szCs w:val="40"/>
        </w:rPr>
      </w:pPr>
    </w:p>
    <w:p w14:paraId="7DDA3BEB" w14:textId="77777777" w:rsidR="009C71AB" w:rsidRDefault="009C71AB" w:rsidP="00C42F39">
      <w:pPr>
        <w:jc w:val="center"/>
        <w:rPr>
          <w:b/>
          <w:sz w:val="40"/>
          <w:szCs w:val="40"/>
        </w:rPr>
      </w:pPr>
    </w:p>
    <w:p w14:paraId="707FA1E2" w14:textId="6423F405" w:rsidR="009C71AB" w:rsidRPr="009C71AB" w:rsidRDefault="009C71AB" w:rsidP="009C71AB">
      <w:pPr>
        <w:jc w:val="center"/>
        <w:rPr>
          <w:b/>
          <w:sz w:val="40"/>
          <w:szCs w:val="40"/>
        </w:rPr>
      </w:pPr>
      <w:proofErr w:type="spellStart"/>
      <w:r w:rsidRPr="009C71AB">
        <w:rPr>
          <w:b/>
          <w:sz w:val="40"/>
          <w:szCs w:val="40"/>
        </w:rPr>
        <w:t>Brazesh</w:t>
      </w:r>
      <w:proofErr w:type="spellEnd"/>
      <w:r w:rsidRPr="009C71AB">
        <w:rPr>
          <w:b/>
          <w:sz w:val="40"/>
          <w:szCs w:val="40"/>
        </w:rPr>
        <w:t xml:space="preserve"> </w:t>
      </w:r>
      <w:proofErr w:type="spellStart"/>
      <w:r w:rsidRPr="009C71AB">
        <w:rPr>
          <w:b/>
          <w:sz w:val="40"/>
          <w:szCs w:val="40"/>
        </w:rPr>
        <w:t>Guragain</w:t>
      </w:r>
      <w:proofErr w:type="spellEnd"/>
    </w:p>
    <w:p w14:paraId="3CF919A6" w14:textId="77777777" w:rsidR="009C71AB" w:rsidRDefault="009C71AB" w:rsidP="009C71AB">
      <w:pPr>
        <w:spacing w:after="120" w:line="240" w:lineRule="auto"/>
        <w:rPr>
          <w:b/>
        </w:rPr>
      </w:pPr>
    </w:p>
    <w:p w14:paraId="7C8F9117" w14:textId="77777777" w:rsidR="009C71AB" w:rsidRDefault="009C71AB" w:rsidP="009C71AB">
      <w:pPr>
        <w:spacing w:after="120" w:line="240" w:lineRule="auto"/>
        <w:rPr>
          <w:b/>
        </w:rPr>
      </w:pPr>
    </w:p>
    <w:p w14:paraId="245083BD" w14:textId="73F9041D" w:rsidR="009C71AB" w:rsidRPr="009C71AB" w:rsidRDefault="009C71AB" w:rsidP="009C71AB">
      <w:pPr>
        <w:spacing w:after="120" w:line="240" w:lineRule="auto"/>
        <w:rPr>
          <w:b/>
          <w:u w:val="single"/>
        </w:rPr>
      </w:pPr>
      <w:r w:rsidRPr="009C71AB">
        <w:rPr>
          <w:b/>
          <w:u w:val="single"/>
        </w:rPr>
        <w:t>PROFESSIONAL PROFILE</w:t>
      </w:r>
    </w:p>
    <w:p w14:paraId="0EC54C02" w14:textId="77777777" w:rsidR="009C71AB" w:rsidRDefault="009C71AB" w:rsidP="009C71AB">
      <w:pPr>
        <w:spacing w:after="0" w:line="240" w:lineRule="auto"/>
        <w:jc w:val="both"/>
        <w:rPr>
          <w:rFonts w:ascii="Calibri" w:hAnsi="Calibri"/>
        </w:rPr>
      </w:pPr>
      <w:r>
        <w:rPr>
          <w:rFonts w:ascii="Calibri" w:hAnsi="Calibri"/>
        </w:rPr>
        <w:t>I have recently graduated from a master’s degree majoring in software engineering, I am a motivated individual and I am keen to establish</w:t>
      </w:r>
      <w:r>
        <w:rPr>
          <w:rFonts w:ascii="Calibri" w:hAnsi="Calibri"/>
        </w:rPr>
        <w:t xml:space="preserve"> my career as a website developer in a</w:t>
      </w:r>
      <w:r>
        <w:rPr>
          <w:rFonts w:ascii="Calibri" w:hAnsi="Calibri"/>
        </w:rPr>
        <w:t>n</w:t>
      </w:r>
      <w:r>
        <w:rPr>
          <w:rFonts w:ascii="Calibri" w:hAnsi="Calibri"/>
        </w:rPr>
        <w:t xml:space="preserve"> IT company where I can implement my knowledge in web developing to help the community and growth of the company.</w:t>
      </w:r>
    </w:p>
    <w:p w14:paraId="3FDABE8E" w14:textId="54D1F18B" w:rsidR="009C71AB" w:rsidRPr="00C50606" w:rsidRDefault="009C71AB" w:rsidP="009C71AB">
      <w:pPr>
        <w:spacing w:after="0" w:line="240" w:lineRule="auto"/>
        <w:jc w:val="both"/>
        <w:rPr>
          <w:rFonts w:ascii="Calibri" w:hAnsi="Calibri"/>
          <w:b/>
        </w:rPr>
      </w:pPr>
      <w:r>
        <w:rPr>
          <w:rFonts w:ascii="Calibri" w:hAnsi="Calibri"/>
          <w:b/>
        </w:rPr>
        <w:t>I always love to learn</w:t>
      </w:r>
      <w:r w:rsidRPr="00C50606">
        <w:rPr>
          <w:rFonts w:ascii="Calibri" w:hAnsi="Calibri"/>
          <w:b/>
        </w:rPr>
        <w:t xml:space="preserve"> from my seniors, </w:t>
      </w:r>
      <w:r>
        <w:rPr>
          <w:rFonts w:ascii="Calibri" w:hAnsi="Calibri"/>
          <w:b/>
        </w:rPr>
        <w:t>colleague</w:t>
      </w:r>
      <w:r w:rsidRPr="00C50606">
        <w:rPr>
          <w:rFonts w:ascii="Calibri" w:hAnsi="Calibri"/>
          <w:b/>
        </w:rPr>
        <w:t xml:space="preserve"> and most importantly my mistakes.</w:t>
      </w:r>
    </w:p>
    <w:p w14:paraId="45CD1FB5" w14:textId="77777777" w:rsidR="009C71AB" w:rsidRPr="0087428A" w:rsidRDefault="009C71AB" w:rsidP="009C71AB">
      <w:pPr>
        <w:spacing w:after="120" w:line="240" w:lineRule="auto"/>
        <w:rPr>
          <w:b/>
        </w:rPr>
      </w:pPr>
    </w:p>
    <w:p w14:paraId="69463F96" w14:textId="77777777" w:rsidR="009C71AB" w:rsidRPr="009C71AB" w:rsidRDefault="009C71AB" w:rsidP="009C71AB">
      <w:pPr>
        <w:spacing w:after="120" w:line="240" w:lineRule="auto"/>
        <w:rPr>
          <w:b/>
          <w:u w:val="single"/>
        </w:rPr>
      </w:pPr>
    </w:p>
    <w:p w14:paraId="1F0A4D5D" w14:textId="77777777" w:rsidR="00A94247" w:rsidRDefault="00A94247" w:rsidP="009C71AB">
      <w:pPr>
        <w:spacing w:after="120" w:line="240" w:lineRule="auto"/>
        <w:rPr>
          <w:b/>
          <w:u w:val="single"/>
        </w:rPr>
      </w:pPr>
    </w:p>
    <w:p w14:paraId="47025FB8" w14:textId="4C0CB861" w:rsidR="009C71AB" w:rsidRPr="009C71AB" w:rsidRDefault="009C71AB" w:rsidP="009C71AB">
      <w:pPr>
        <w:spacing w:after="120" w:line="240" w:lineRule="auto"/>
        <w:rPr>
          <w:b/>
          <w:u w:val="single"/>
        </w:rPr>
      </w:pPr>
      <w:r w:rsidRPr="009C71AB">
        <w:rPr>
          <w:b/>
          <w:u w:val="single"/>
        </w:rPr>
        <w:t>KEY SKILLS AND ATTRIBUTES</w:t>
      </w:r>
    </w:p>
    <w:p w14:paraId="69754AC0" w14:textId="145039F7" w:rsidR="009C71AB" w:rsidRDefault="009C71AB" w:rsidP="009C71AB">
      <w:pPr>
        <w:pStyle w:val="ListParagraph"/>
        <w:numPr>
          <w:ilvl w:val="0"/>
          <w:numId w:val="12"/>
        </w:numPr>
        <w:spacing w:after="0" w:line="240" w:lineRule="auto"/>
        <w:jc w:val="both"/>
      </w:pPr>
      <w:r>
        <w:t>I work well in a team but am also able to work independently when needed</w:t>
      </w:r>
    </w:p>
    <w:p w14:paraId="00ACC96F" w14:textId="23D35C6E" w:rsidR="009C71AB" w:rsidRDefault="009C71AB" w:rsidP="009C71AB">
      <w:pPr>
        <w:pStyle w:val="ListParagraph"/>
        <w:numPr>
          <w:ilvl w:val="0"/>
          <w:numId w:val="12"/>
        </w:numPr>
        <w:spacing w:after="0" w:line="240" w:lineRule="auto"/>
        <w:jc w:val="both"/>
      </w:pPr>
      <w:r>
        <w:t>Excellent</w:t>
      </w:r>
      <w:r>
        <w:t xml:space="preserve"> time management</w:t>
      </w:r>
      <w:r>
        <w:t xml:space="preserve"> skills</w:t>
      </w:r>
    </w:p>
    <w:p w14:paraId="7E8DBA61" w14:textId="66D2B460" w:rsidR="009C71AB" w:rsidRDefault="009C71AB" w:rsidP="009C71AB">
      <w:pPr>
        <w:pStyle w:val="ListParagraph"/>
        <w:numPr>
          <w:ilvl w:val="0"/>
          <w:numId w:val="12"/>
        </w:numPr>
        <w:spacing w:after="0" w:line="240" w:lineRule="auto"/>
        <w:jc w:val="both"/>
      </w:pPr>
      <w:r>
        <w:t xml:space="preserve">Excellent multitasking skills </w:t>
      </w:r>
    </w:p>
    <w:p w14:paraId="54FDF31E" w14:textId="7D5A6E3B" w:rsidR="009C71AB" w:rsidRDefault="009C71AB" w:rsidP="009C71AB">
      <w:pPr>
        <w:pStyle w:val="ListParagraph"/>
        <w:numPr>
          <w:ilvl w:val="0"/>
          <w:numId w:val="12"/>
        </w:numPr>
        <w:spacing w:after="0" w:line="240" w:lineRule="auto"/>
        <w:jc w:val="both"/>
      </w:pPr>
      <w:r>
        <w:t xml:space="preserve">Able to </w:t>
      </w:r>
      <w:r>
        <w:t>prioritize work</w:t>
      </w:r>
      <w:r>
        <w:t xml:space="preserve"> to achieve goals and deadlines</w:t>
      </w:r>
    </w:p>
    <w:p w14:paraId="1143BEBA" w14:textId="5A35541C" w:rsidR="009C71AB" w:rsidRDefault="009C71AB" w:rsidP="009C71AB">
      <w:pPr>
        <w:pStyle w:val="ListParagraph"/>
        <w:numPr>
          <w:ilvl w:val="0"/>
          <w:numId w:val="12"/>
        </w:numPr>
        <w:spacing w:after="0" w:line="240" w:lineRule="auto"/>
        <w:jc w:val="both"/>
      </w:pPr>
      <w:r>
        <w:t xml:space="preserve">Work well under pressure </w:t>
      </w:r>
    </w:p>
    <w:p w14:paraId="411EE3D8" w14:textId="7390B0F5" w:rsidR="009C71AB" w:rsidRDefault="009C71AB" w:rsidP="009C71AB">
      <w:pPr>
        <w:pStyle w:val="ListParagraph"/>
        <w:numPr>
          <w:ilvl w:val="0"/>
          <w:numId w:val="12"/>
        </w:numPr>
        <w:spacing w:after="0" w:line="240" w:lineRule="auto"/>
        <w:jc w:val="both"/>
      </w:pPr>
      <w:r>
        <w:t xml:space="preserve">Excellent </w:t>
      </w:r>
      <w:r>
        <w:t>communication skills</w:t>
      </w:r>
      <w:r>
        <w:t xml:space="preserve"> both written and verbal</w:t>
      </w:r>
    </w:p>
    <w:p w14:paraId="12FFFDDC" w14:textId="77777777" w:rsidR="009C71AB" w:rsidRDefault="009C71AB" w:rsidP="009C71AB">
      <w:pPr>
        <w:spacing w:after="120" w:line="240" w:lineRule="auto"/>
        <w:rPr>
          <w:b/>
        </w:rPr>
      </w:pPr>
    </w:p>
    <w:p w14:paraId="70A1DEC8" w14:textId="77777777" w:rsidR="009C71AB" w:rsidRDefault="009C71AB" w:rsidP="009C71AB">
      <w:pPr>
        <w:spacing w:after="120" w:line="240" w:lineRule="auto"/>
        <w:rPr>
          <w:b/>
        </w:rPr>
      </w:pPr>
    </w:p>
    <w:p w14:paraId="76F264AA" w14:textId="77777777" w:rsidR="00A94247" w:rsidRDefault="00A94247" w:rsidP="009C71AB">
      <w:pPr>
        <w:spacing w:after="120" w:line="240" w:lineRule="auto"/>
        <w:rPr>
          <w:b/>
          <w:u w:val="single"/>
        </w:rPr>
      </w:pPr>
    </w:p>
    <w:p w14:paraId="5E7745D1" w14:textId="458769CB" w:rsidR="009C71AB" w:rsidRDefault="009C71AB" w:rsidP="009C71AB">
      <w:pPr>
        <w:spacing w:after="120" w:line="240" w:lineRule="auto"/>
        <w:rPr>
          <w:b/>
          <w:u w:val="single"/>
        </w:rPr>
      </w:pPr>
      <w:r w:rsidRPr="009C71AB">
        <w:rPr>
          <w:b/>
          <w:u w:val="single"/>
        </w:rPr>
        <w:t>EDUCATION</w:t>
      </w:r>
    </w:p>
    <w:p w14:paraId="3AFB1809" w14:textId="35EFA486" w:rsidR="009C71AB" w:rsidRDefault="009C71AB" w:rsidP="009C71AB">
      <w:pPr>
        <w:spacing w:after="120" w:line="240" w:lineRule="auto"/>
        <w:rPr>
          <w:rFonts w:ascii="Calibri" w:hAnsi="Calibri"/>
        </w:rPr>
      </w:pPr>
      <w:r w:rsidRPr="001B57FA">
        <w:rPr>
          <w:rFonts w:ascii="Calibri" w:hAnsi="Calibri"/>
          <w:b/>
        </w:rPr>
        <w:t>Professional Year Program</w:t>
      </w:r>
      <w:r w:rsidRPr="001B57FA">
        <w:rPr>
          <w:rFonts w:ascii="Calibri" w:hAnsi="Calibri"/>
        </w:rPr>
        <w:t xml:space="preserve"> – (Computer </w:t>
      </w:r>
      <w:proofErr w:type="gramStart"/>
      <w:r w:rsidR="00A94247" w:rsidRPr="001B57FA">
        <w:rPr>
          <w:rFonts w:ascii="Calibri" w:hAnsi="Calibri"/>
        </w:rPr>
        <w:t>Science)</w:t>
      </w:r>
      <w:r w:rsidR="00A94247">
        <w:rPr>
          <w:rFonts w:ascii="Calibri" w:hAnsi="Calibri"/>
        </w:rPr>
        <w:t xml:space="preserve">  </w:t>
      </w:r>
      <w:r>
        <w:rPr>
          <w:rFonts w:ascii="Calibri" w:hAnsi="Calibri"/>
        </w:rPr>
        <w:t xml:space="preserve"> </w:t>
      </w:r>
      <w:proofErr w:type="gramEnd"/>
      <w:r>
        <w:rPr>
          <w:rFonts w:ascii="Calibri" w:hAnsi="Calibri"/>
        </w:rPr>
        <w:t xml:space="preserve">                                                         </w:t>
      </w:r>
      <w:r w:rsidR="00A94247">
        <w:rPr>
          <w:rFonts w:ascii="Calibri" w:hAnsi="Calibri"/>
        </w:rPr>
        <w:t xml:space="preserve">                         </w:t>
      </w:r>
      <w:r>
        <w:rPr>
          <w:rFonts w:ascii="Calibri" w:hAnsi="Calibri"/>
        </w:rPr>
        <w:t xml:space="preserve">Current </w:t>
      </w:r>
    </w:p>
    <w:p w14:paraId="16943C04" w14:textId="63B193FF" w:rsidR="009C71AB" w:rsidRDefault="009C71AB" w:rsidP="009C71AB">
      <w:pPr>
        <w:spacing w:after="120" w:line="240" w:lineRule="auto"/>
        <w:rPr>
          <w:rFonts w:ascii="Calibri" w:hAnsi="Calibri"/>
          <w:bCs/>
        </w:rPr>
      </w:pPr>
      <w:r w:rsidRPr="009C71AB">
        <w:rPr>
          <w:rFonts w:ascii="Calibri" w:hAnsi="Calibri"/>
          <w:bCs/>
        </w:rPr>
        <w:t xml:space="preserve">Queensland International Business Academy </w:t>
      </w:r>
    </w:p>
    <w:p w14:paraId="2E87875D" w14:textId="2060B994" w:rsidR="009C71AB" w:rsidRDefault="009C71AB" w:rsidP="009C71AB">
      <w:pPr>
        <w:spacing w:after="120" w:line="240" w:lineRule="auto"/>
        <w:rPr>
          <w:bCs/>
        </w:rPr>
      </w:pPr>
    </w:p>
    <w:p w14:paraId="161D05BC" w14:textId="518C1995" w:rsidR="00A94247" w:rsidRPr="00A94247" w:rsidRDefault="009C71AB" w:rsidP="009C71AB">
      <w:pPr>
        <w:spacing w:after="120" w:line="240" w:lineRule="auto"/>
        <w:rPr>
          <w:rFonts w:ascii="Calibri" w:hAnsi="Calibri"/>
          <w:b/>
        </w:rPr>
      </w:pPr>
      <w:r w:rsidRPr="00A94247">
        <w:rPr>
          <w:b/>
        </w:rPr>
        <w:t xml:space="preserve">Master of </w:t>
      </w:r>
      <w:r w:rsidR="00A94247" w:rsidRPr="00A94247">
        <w:rPr>
          <w:b/>
        </w:rPr>
        <w:t xml:space="preserve">Information Technology - </w:t>
      </w:r>
      <w:r w:rsidR="00A94247" w:rsidRPr="00A94247">
        <w:rPr>
          <w:rFonts w:ascii="Calibri" w:hAnsi="Calibri"/>
          <w:b/>
        </w:rPr>
        <w:t>software engineering</w:t>
      </w:r>
      <w:r w:rsidR="00A94247" w:rsidRPr="00A94247">
        <w:rPr>
          <w:rFonts w:ascii="Calibri" w:hAnsi="Calibri"/>
          <w:b/>
        </w:rPr>
        <w:t xml:space="preserve">                                                        Graduated 2019  </w:t>
      </w:r>
    </w:p>
    <w:p w14:paraId="641BF6BB" w14:textId="77777777" w:rsidR="00A94247" w:rsidRDefault="00A94247" w:rsidP="009C71AB">
      <w:pPr>
        <w:spacing w:after="120" w:line="240" w:lineRule="auto"/>
        <w:rPr>
          <w:rFonts w:ascii="Calibri" w:hAnsi="Calibri"/>
        </w:rPr>
      </w:pPr>
      <w:r>
        <w:rPr>
          <w:rFonts w:ascii="Calibri" w:hAnsi="Calibri"/>
        </w:rPr>
        <w:t>Federation University, IIBIT, Sydney, NSW, Australia.</w:t>
      </w:r>
      <w:r>
        <w:rPr>
          <w:rFonts w:ascii="Calibri" w:hAnsi="Calibri"/>
        </w:rPr>
        <w:t xml:space="preserve">   </w:t>
      </w:r>
    </w:p>
    <w:p w14:paraId="54089715" w14:textId="77777777" w:rsidR="00A94247" w:rsidRDefault="00A94247" w:rsidP="009C71AB">
      <w:pPr>
        <w:spacing w:after="120" w:line="240" w:lineRule="auto"/>
        <w:rPr>
          <w:rFonts w:ascii="Calibri" w:hAnsi="Calibri"/>
        </w:rPr>
      </w:pPr>
    </w:p>
    <w:p w14:paraId="626E620B" w14:textId="24F375DC" w:rsidR="00A94247" w:rsidRPr="00A94247" w:rsidRDefault="00A94247" w:rsidP="009C71AB">
      <w:pPr>
        <w:spacing w:after="120" w:line="240" w:lineRule="auto"/>
        <w:rPr>
          <w:rFonts w:ascii="Calibri" w:hAnsi="Calibri"/>
          <w:b/>
        </w:rPr>
      </w:pPr>
      <w:r w:rsidRPr="00A94247">
        <w:rPr>
          <w:rFonts w:ascii="Calibri" w:hAnsi="Calibri"/>
          <w:b/>
        </w:rPr>
        <w:t>Bachelor</w:t>
      </w:r>
      <w:r w:rsidRPr="00A94247">
        <w:rPr>
          <w:rFonts w:ascii="Calibri" w:hAnsi="Calibri"/>
          <w:b/>
        </w:rPr>
        <w:t xml:space="preserve"> of Information Technology -</w:t>
      </w:r>
      <w:r w:rsidRPr="00A94247">
        <w:rPr>
          <w:rFonts w:ascii="Calibri" w:hAnsi="Calibri"/>
          <w:b/>
        </w:rPr>
        <w:t xml:space="preserve"> Computer Application</w:t>
      </w:r>
      <w:r w:rsidRPr="00A94247">
        <w:rPr>
          <w:rFonts w:ascii="Calibri" w:hAnsi="Calibri"/>
          <w:b/>
        </w:rPr>
        <w:t xml:space="preserve">                                                               </w:t>
      </w:r>
      <w:r w:rsidRPr="00A94247">
        <w:rPr>
          <w:rFonts w:ascii="Calibri" w:hAnsi="Calibri"/>
          <w:b/>
        </w:rPr>
        <w:t xml:space="preserve">2013-2016   </w:t>
      </w:r>
      <w:r w:rsidRPr="00A94247">
        <w:rPr>
          <w:rFonts w:ascii="Calibri" w:hAnsi="Calibri"/>
          <w:b/>
        </w:rPr>
        <w:t xml:space="preserve">                                                                                          </w:t>
      </w:r>
    </w:p>
    <w:p w14:paraId="39BC1E7C" w14:textId="3FB429F2" w:rsidR="009C71AB" w:rsidRPr="009C71AB" w:rsidRDefault="00A94247" w:rsidP="009C71AB">
      <w:pPr>
        <w:spacing w:after="120" w:line="240" w:lineRule="auto"/>
        <w:rPr>
          <w:bCs/>
        </w:rPr>
      </w:pPr>
      <w:r>
        <w:rPr>
          <w:rFonts w:ascii="Calibri" w:hAnsi="Calibri"/>
        </w:rPr>
        <w:t>Bangalore U</w:t>
      </w:r>
      <w:r w:rsidRPr="002F74E3">
        <w:rPr>
          <w:rFonts w:ascii="Calibri" w:hAnsi="Calibri"/>
        </w:rPr>
        <w:t>niversity,</w:t>
      </w:r>
      <w:r>
        <w:rPr>
          <w:rFonts w:ascii="Calibri" w:hAnsi="Calibri"/>
        </w:rPr>
        <w:t xml:space="preserve"> </w:t>
      </w:r>
      <w:r w:rsidRPr="002F74E3">
        <w:rPr>
          <w:rFonts w:ascii="Calibri" w:hAnsi="Calibri"/>
        </w:rPr>
        <w:t>Acharya institute of graduate studies, Bang</w:t>
      </w:r>
      <w:r>
        <w:rPr>
          <w:rFonts w:ascii="Calibri" w:hAnsi="Calibri"/>
        </w:rPr>
        <w:t>alore, K</w:t>
      </w:r>
      <w:r w:rsidRPr="002F74E3">
        <w:rPr>
          <w:rFonts w:ascii="Calibri" w:hAnsi="Calibri"/>
        </w:rPr>
        <w:t>arnataka, India</w:t>
      </w:r>
      <w:r>
        <w:rPr>
          <w:rFonts w:ascii="Calibri" w:hAnsi="Calibri"/>
        </w:rPr>
        <w:t xml:space="preserve">                    </w:t>
      </w:r>
    </w:p>
    <w:p w14:paraId="3A20E9F3" w14:textId="77777777" w:rsidR="009C71AB" w:rsidRPr="00395D6B" w:rsidRDefault="009C71AB" w:rsidP="009C71AB">
      <w:pPr>
        <w:spacing w:after="0" w:line="240" w:lineRule="auto"/>
        <w:jc w:val="both"/>
      </w:pPr>
    </w:p>
    <w:p w14:paraId="5917B2AE" w14:textId="77777777" w:rsidR="009C71AB" w:rsidRDefault="009C71AB" w:rsidP="009C71AB">
      <w:pPr>
        <w:spacing w:after="120" w:line="240" w:lineRule="auto"/>
        <w:rPr>
          <w:b/>
        </w:rPr>
      </w:pPr>
    </w:p>
    <w:p w14:paraId="7AE0438C" w14:textId="77777777" w:rsidR="00A94247" w:rsidRDefault="00A94247" w:rsidP="009C71AB">
      <w:pPr>
        <w:spacing w:after="120" w:line="240" w:lineRule="auto"/>
        <w:rPr>
          <w:b/>
          <w:u w:val="single"/>
        </w:rPr>
      </w:pPr>
    </w:p>
    <w:p w14:paraId="095A8B64" w14:textId="77777777" w:rsidR="00A94247" w:rsidRDefault="00A94247" w:rsidP="009C71AB">
      <w:pPr>
        <w:spacing w:after="120" w:line="240" w:lineRule="auto"/>
        <w:rPr>
          <w:b/>
          <w:u w:val="single"/>
        </w:rPr>
      </w:pPr>
    </w:p>
    <w:p w14:paraId="16C5FCD0" w14:textId="77777777" w:rsidR="00A94247" w:rsidRDefault="00A94247" w:rsidP="009C71AB">
      <w:pPr>
        <w:spacing w:after="120" w:line="240" w:lineRule="auto"/>
        <w:rPr>
          <w:b/>
          <w:u w:val="single"/>
        </w:rPr>
      </w:pPr>
    </w:p>
    <w:p w14:paraId="102F326F" w14:textId="77777777" w:rsidR="00A94247" w:rsidRDefault="00A94247" w:rsidP="009C71AB">
      <w:pPr>
        <w:spacing w:after="120" w:line="240" w:lineRule="auto"/>
        <w:rPr>
          <w:b/>
          <w:u w:val="single"/>
        </w:rPr>
      </w:pPr>
    </w:p>
    <w:p w14:paraId="7D2E958C" w14:textId="44807C59" w:rsidR="009C71AB" w:rsidRPr="00A94247" w:rsidRDefault="00A94247" w:rsidP="009C71AB">
      <w:pPr>
        <w:spacing w:after="120" w:line="240" w:lineRule="auto"/>
        <w:rPr>
          <w:b/>
          <w:u w:val="single"/>
        </w:rPr>
      </w:pPr>
      <w:r>
        <w:rPr>
          <w:b/>
          <w:u w:val="single"/>
        </w:rPr>
        <w:t xml:space="preserve">TECHNICAL </w:t>
      </w:r>
      <w:r w:rsidR="009C71AB" w:rsidRPr="00A94247">
        <w:rPr>
          <w:b/>
          <w:u w:val="single"/>
        </w:rPr>
        <w:t>SKILLS</w:t>
      </w:r>
    </w:p>
    <w:tbl>
      <w:tblPr>
        <w:tblStyle w:val="TableGrid"/>
        <w:tblpPr w:leftFromText="180" w:rightFromText="180" w:vertAnchor="text" w:horzAnchor="margin" w:tblpY="59"/>
        <w:tblW w:w="9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5"/>
      </w:tblGrid>
      <w:tr w:rsidR="009C71AB" w14:paraId="5B20796B" w14:textId="77777777" w:rsidTr="00484705">
        <w:trPr>
          <w:trHeight w:val="278"/>
        </w:trPr>
        <w:tc>
          <w:tcPr>
            <w:tcW w:w="9915" w:type="dxa"/>
          </w:tcPr>
          <w:p w14:paraId="7F2C21FA" w14:textId="77777777" w:rsidR="009C71AB" w:rsidRDefault="009C71AB" w:rsidP="00484705">
            <w:pPr>
              <w:spacing w:after="120"/>
              <w:rPr>
                <w:b/>
              </w:rPr>
            </w:pPr>
            <w:r>
              <w:rPr>
                <w:b/>
              </w:rPr>
              <w:t>Development languages</w:t>
            </w:r>
          </w:p>
        </w:tc>
      </w:tr>
      <w:tr w:rsidR="009C71AB" w14:paraId="0A42BB96" w14:textId="77777777" w:rsidTr="00484705">
        <w:trPr>
          <w:trHeight w:val="278"/>
        </w:trPr>
        <w:tc>
          <w:tcPr>
            <w:tcW w:w="9915" w:type="dxa"/>
          </w:tcPr>
          <w:p w14:paraId="07DED29E" w14:textId="7DAE8677" w:rsidR="009C71AB" w:rsidRPr="002A7A1B" w:rsidRDefault="009C71AB" w:rsidP="00484705">
            <w:pPr>
              <w:spacing w:after="120"/>
            </w:pPr>
            <w:r w:rsidRPr="002A7A1B">
              <w:t>C</w:t>
            </w:r>
            <w:r>
              <w:t>,</w:t>
            </w:r>
            <w:r w:rsidR="00A94247">
              <w:t xml:space="preserve"> </w:t>
            </w:r>
            <w:r>
              <w:t>C++, JAVA, PHP, Python</w:t>
            </w:r>
          </w:p>
        </w:tc>
      </w:tr>
      <w:tr w:rsidR="009C71AB" w14:paraId="08CA545F" w14:textId="77777777" w:rsidTr="00484705">
        <w:trPr>
          <w:trHeight w:val="268"/>
        </w:trPr>
        <w:tc>
          <w:tcPr>
            <w:tcW w:w="9915" w:type="dxa"/>
          </w:tcPr>
          <w:p w14:paraId="3D232835" w14:textId="77777777" w:rsidR="009C71AB" w:rsidRPr="00BE37CF" w:rsidRDefault="009C71AB" w:rsidP="00484705">
            <w:pPr>
              <w:spacing w:after="120"/>
              <w:rPr>
                <w:b/>
              </w:rPr>
            </w:pPr>
            <w:r>
              <w:rPr>
                <w:b/>
              </w:rPr>
              <w:t>Web technologies and protocols</w:t>
            </w:r>
          </w:p>
        </w:tc>
      </w:tr>
      <w:tr w:rsidR="009C71AB" w14:paraId="659D8ADB" w14:textId="77777777" w:rsidTr="00484705">
        <w:trPr>
          <w:trHeight w:val="278"/>
        </w:trPr>
        <w:tc>
          <w:tcPr>
            <w:tcW w:w="9915" w:type="dxa"/>
          </w:tcPr>
          <w:p w14:paraId="55136F31" w14:textId="256A1C32" w:rsidR="009C71AB" w:rsidRPr="002A7A1B" w:rsidRDefault="009C71AB" w:rsidP="00484705">
            <w:pPr>
              <w:spacing w:after="120"/>
            </w:pPr>
            <w:r w:rsidRPr="002A7A1B">
              <w:t xml:space="preserve">Java </w:t>
            </w:r>
            <w:r w:rsidR="00A94247">
              <w:t>script, HTML</w:t>
            </w:r>
            <w:r>
              <w:t xml:space="preserve">, CSS, </w:t>
            </w:r>
            <w:proofErr w:type="spellStart"/>
            <w:r>
              <w:t>juery</w:t>
            </w:r>
            <w:proofErr w:type="spellEnd"/>
            <w:r>
              <w:t>, XML, json</w:t>
            </w:r>
          </w:p>
        </w:tc>
      </w:tr>
      <w:tr w:rsidR="009C71AB" w14:paraId="549F1A90" w14:textId="77777777" w:rsidTr="00484705">
        <w:trPr>
          <w:trHeight w:val="46"/>
        </w:trPr>
        <w:tc>
          <w:tcPr>
            <w:tcW w:w="9915" w:type="dxa"/>
          </w:tcPr>
          <w:p w14:paraId="67E4EE84" w14:textId="77777777" w:rsidR="009C71AB" w:rsidRPr="00BE37CF" w:rsidRDefault="009C71AB" w:rsidP="00484705">
            <w:pPr>
              <w:spacing w:after="120"/>
              <w:rPr>
                <w:b/>
              </w:rPr>
            </w:pPr>
            <w:r w:rsidRPr="00BE37CF">
              <w:rPr>
                <w:b/>
              </w:rPr>
              <w:t>IDEs</w:t>
            </w:r>
          </w:p>
        </w:tc>
      </w:tr>
      <w:tr w:rsidR="009C71AB" w14:paraId="62F16837" w14:textId="77777777" w:rsidTr="00484705">
        <w:trPr>
          <w:trHeight w:val="83"/>
        </w:trPr>
        <w:tc>
          <w:tcPr>
            <w:tcW w:w="9915" w:type="dxa"/>
          </w:tcPr>
          <w:p w14:paraId="76CAF3A1" w14:textId="77777777" w:rsidR="009C71AB" w:rsidRPr="002A7A1B" w:rsidRDefault="009C71AB" w:rsidP="00484705">
            <w:pPr>
              <w:spacing w:after="120"/>
            </w:pPr>
            <w:r>
              <w:t xml:space="preserve">Eclipse, Net beans, </w:t>
            </w:r>
            <w:proofErr w:type="spellStart"/>
            <w:r>
              <w:t>Intellij</w:t>
            </w:r>
            <w:proofErr w:type="spellEnd"/>
            <w:r>
              <w:t xml:space="preserve"> IDEA, </w:t>
            </w:r>
            <w:proofErr w:type="spellStart"/>
            <w:r>
              <w:t>Wordpress</w:t>
            </w:r>
            <w:proofErr w:type="spellEnd"/>
          </w:p>
        </w:tc>
      </w:tr>
      <w:tr w:rsidR="009C71AB" w14:paraId="14EE48D3" w14:textId="77777777" w:rsidTr="00484705">
        <w:trPr>
          <w:trHeight w:val="83"/>
        </w:trPr>
        <w:tc>
          <w:tcPr>
            <w:tcW w:w="9915" w:type="dxa"/>
          </w:tcPr>
          <w:p w14:paraId="6237E237" w14:textId="72C864AE" w:rsidR="009C71AB" w:rsidRPr="00BE37CF" w:rsidRDefault="009C71AB" w:rsidP="00484705">
            <w:pPr>
              <w:spacing w:after="120"/>
              <w:rPr>
                <w:b/>
              </w:rPr>
            </w:pPr>
            <w:r w:rsidRPr="00BE37CF">
              <w:rPr>
                <w:b/>
              </w:rPr>
              <w:t>DATABASE</w:t>
            </w:r>
          </w:p>
        </w:tc>
      </w:tr>
      <w:tr w:rsidR="009C71AB" w14:paraId="23C0B131" w14:textId="77777777" w:rsidTr="00484705">
        <w:trPr>
          <w:trHeight w:val="83"/>
        </w:trPr>
        <w:tc>
          <w:tcPr>
            <w:tcW w:w="9915" w:type="dxa"/>
          </w:tcPr>
          <w:p w14:paraId="146C8F43" w14:textId="77777777" w:rsidR="009C71AB" w:rsidRDefault="009C71AB" w:rsidP="00484705">
            <w:pPr>
              <w:spacing w:after="120"/>
            </w:pPr>
            <w:proofErr w:type="spellStart"/>
            <w:r>
              <w:t>Mysql</w:t>
            </w:r>
            <w:proofErr w:type="spellEnd"/>
          </w:p>
        </w:tc>
      </w:tr>
      <w:tr w:rsidR="009C71AB" w14:paraId="52F8BF6D" w14:textId="77777777" w:rsidTr="00484705">
        <w:trPr>
          <w:trHeight w:val="83"/>
        </w:trPr>
        <w:tc>
          <w:tcPr>
            <w:tcW w:w="9915" w:type="dxa"/>
          </w:tcPr>
          <w:p w14:paraId="325A72F4" w14:textId="77777777" w:rsidR="009C71AB" w:rsidRDefault="009C71AB" w:rsidP="00484705">
            <w:pPr>
              <w:spacing w:after="120"/>
            </w:pPr>
            <w:r>
              <w:t>MS SQL</w:t>
            </w:r>
          </w:p>
        </w:tc>
      </w:tr>
    </w:tbl>
    <w:p w14:paraId="2BD488B3" w14:textId="77777777" w:rsidR="009C71AB" w:rsidRDefault="009C71AB" w:rsidP="009C71AB">
      <w:pPr>
        <w:spacing w:after="120" w:line="240" w:lineRule="auto"/>
        <w:rPr>
          <w:b/>
        </w:rPr>
      </w:pPr>
    </w:p>
    <w:p w14:paraId="138CF52D" w14:textId="354249E2" w:rsidR="009C71AB" w:rsidRDefault="009C71AB" w:rsidP="009C71AB">
      <w:pPr>
        <w:spacing w:after="120" w:line="240" w:lineRule="auto"/>
        <w:rPr>
          <w:b/>
          <w:u w:val="single"/>
        </w:rPr>
      </w:pPr>
      <w:r w:rsidRPr="00A94247">
        <w:rPr>
          <w:b/>
          <w:u w:val="single"/>
        </w:rPr>
        <w:t>WORK EXPERIENCE</w:t>
      </w:r>
    </w:p>
    <w:p w14:paraId="4B192FD4" w14:textId="204CB1DB" w:rsidR="00A94247" w:rsidRDefault="00A94247" w:rsidP="009C71AB">
      <w:pPr>
        <w:spacing w:after="120" w:line="240" w:lineRule="auto"/>
        <w:rPr>
          <w:b/>
          <w:u w:val="single"/>
        </w:rPr>
      </w:pPr>
    </w:p>
    <w:p w14:paraId="4ABFE0D3" w14:textId="77777777" w:rsidR="00A94247" w:rsidRPr="00A94247" w:rsidRDefault="00A94247" w:rsidP="00A94247">
      <w:pPr>
        <w:pStyle w:val="NoSpacing"/>
        <w:rPr>
          <w:b/>
          <w:bCs/>
        </w:rPr>
      </w:pPr>
      <w:r w:rsidRPr="00A94247">
        <w:rPr>
          <w:b/>
          <w:bCs/>
        </w:rPr>
        <w:t xml:space="preserve">Customer </w:t>
      </w:r>
      <w:r>
        <w:rPr>
          <w:b/>
          <w:bCs/>
        </w:rPr>
        <w:t>S</w:t>
      </w:r>
      <w:r w:rsidRPr="00A94247">
        <w:rPr>
          <w:b/>
          <w:bCs/>
        </w:rPr>
        <w:t xml:space="preserve">ervice </w:t>
      </w:r>
      <w:r>
        <w:rPr>
          <w:b/>
          <w:bCs/>
        </w:rPr>
        <w:t>R</w:t>
      </w:r>
      <w:r w:rsidRPr="00A94247">
        <w:rPr>
          <w:b/>
          <w:bCs/>
        </w:rPr>
        <w:t>epresentative                                                                                      03/2018-current</w:t>
      </w:r>
      <w:r w:rsidRPr="00A94247">
        <w:rPr>
          <w:b/>
          <w:bCs/>
        </w:rPr>
        <w:tab/>
      </w:r>
    </w:p>
    <w:p w14:paraId="3E20CCE1" w14:textId="77777777" w:rsidR="00A94247" w:rsidRDefault="00A94247" w:rsidP="00A94247">
      <w:pPr>
        <w:spacing w:after="120" w:line="240" w:lineRule="auto"/>
      </w:pPr>
      <w:r w:rsidRPr="00A94247">
        <w:t>Balgowlah Sea Food</w:t>
      </w:r>
    </w:p>
    <w:p w14:paraId="0B609F7F" w14:textId="77777777" w:rsidR="00A94247" w:rsidRPr="00A94247" w:rsidRDefault="00A94247" w:rsidP="00A94247">
      <w:pPr>
        <w:pStyle w:val="NoSpacing"/>
      </w:pPr>
    </w:p>
    <w:p w14:paraId="14D370C1" w14:textId="77777777" w:rsidR="00A94247" w:rsidRDefault="00A94247" w:rsidP="00A94247">
      <w:pPr>
        <w:pStyle w:val="ListParagraph"/>
        <w:numPr>
          <w:ilvl w:val="0"/>
          <w:numId w:val="17"/>
        </w:numPr>
        <w:spacing w:after="120" w:line="240" w:lineRule="auto"/>
      </w:pPr>
      <w:r>
        <w:t>Confer with customer by telephone or in person to provide information about produce or services, take or enter orders and obtain details of complaints.</w:t>
      </w:r>
    </w:p>
    <w:p w14:paraId="0E9956A3" w14:textId="77777777" w:rsidR="00A94247" w:rsidRDefault="00A94247" w:rsidP="00A94247">
      <w:pPr>
        <w:pStyle w:val="ListParagraph"/>
        <w:numPr>
          <w:ilvl w:val="0"/>
          <w:numId w:val="17"/>
        </w:numPr>
        <w:spacing w:after="120" w:line="240" w:lineRule="auto"/>
      </w:pPr>
      <w:r>
        <w:t>Check to ensure that appropriate changes were made to resolve costumers’ problems.</w:t>
      </w:r>
    </w:p>
    <w:p w14:paraId="2B9D595F" w14:textId="77777777" w:rsidR="00A94247" w:rsidRDefault="00A94247" w:rsidP="00A94247">
      <w:pPr>
        <w:pStyle w:val="ListParagraph"/>
        <w:numPr>
          <w:ilvl w:val="0"/>
          <w:numId w:val="17"/>
        </w:numPr>
        <w:spacing w:after="120" w:line="240" w:lineRule="auto"/>
      </w:pPr>
      <w:r>
        <w:t>Check stocks and fill the products.</w:t>
      </w:r>
    </w:p>
    <w:p w14:paraId="4E7A6727" w14:textId="77777777" w:rsidR="00A94247" w:rsidRDefault="00A94247" w:rsidP="00A94247">
      <w:pPr>
        <w:pStyle w:val="ListParagraph"/>
        <w:numPr>
          <w:ilvl w:val="0"/>
          <w:numId w:val="17"/>
        </w:numPr>
        <w:spacing w:after="120" w:line="240" w:lineRule="auto"/>
      </w:pPr>
      <w:r w:rsidRPr="0087428A">
        <w:t>Check the quality of product.</w:t>
      </w:r>
    </w:p>
    <w:p w14:paraId="394FF03B" w14:textId="77777777" w:rsidR="00A94247" w:rsidRPr="00A94247" w:rsidRDefault="00A94247" w:rsidP="009C71AB">
      <w:pPr>
        <w:spacing w:after="120" w:line="240" w:lineRule="auto"/>
        <w:rPr>
          <w:u w:val="single"/>
        </w:rPr>
      </w:pPr>
    </w:p>
    <w:p w14:paraId="245E57CE" w14:textId="77777777" w:rsidR="00A94247" w:rsidRDefault="00A94247" w:rsidP="00A94247">
      <w:pPr>
        <w:pStyle w:val="NoSpacing"/>
        <w:rPr>
          <w:b/>
          <w:bCs/>
        </w:rPr>
      </w:pPr>
    </w:p>
    <w:p w14:paraId="21A67107" w14:textId="239EF65F" w:rsidR="009C71AB" w:rsidRPr="00A94247" w:rsidRDefault="009C71AB" w:rsidP="00A94247">
      <w:pPr>
        <w:pStyle w:val="NoSpacing"/>
        <w:rPr>
          <w:b/>
          <w:bCs/>
        </w:rPr>
      </w:pPr>
      <w:r w:rsidRPr="00A94247">
        <w:rPr>
          <w:b/>
          <w:bCs/>
        </w:rPr>
        <w:t>Room Attendant</w:t>
      </w:r>
      <w:r w:rsidR="00A94247" w:rsidRPr="00A94247">
        <w:rPr>
          <w:b/>
          <w:bCs/>
        </w:rPr>
        <w:t xml:space="preserve">                                                                                                                  </w:t>
      </w:r>
      <w:r w:rsidR="00A94247" w:rsidRPr="00A94247">
        <w:rPr>
          <w:b/>
          <w:bCs/>
        </w:rPr>
        <w:t xml:space="preserve">12/2017 -06/2017    </w:t>
      </w:r>
    </w:p>
    <w:p w14:paraId="094ADD6F" w14:textId="7F9C2CC7" w:rsidR="009C71AB" w:rsidRDefault="009C71AB" w:rsidP="00A94247">
      <w:pPr>
        <w:pStyle w:val="NoSpacing"/>
        <w:rPr>
          <w:bCs/>
        </w:rPr>
      </w:pPr>
      <w:r w:rsidRPr="00A94247">
        <w:rPr>
          <w:bCs/>
        </w:rPr>
        <w:t>Global Hospitality Solution- Meriton suits, Parramatta</w:t>
      </w:r>
    </w:p>
    <w:p w14:paraId="256EB83E" w14:textId="77777777" w:rsidR="00A94247" w:rsidRPr="00A94247" w:rsidRDefault="00A94247" w:rsidP="00A94247">
      <w:pPr>
        <w:pStyle w:val="NoSpacing"/>
        <w:rPr>
          <w:bCs/>
        </w:rPr>
      </w:pPr>
    </w:p>
    <w:p w14:paraId="181D8E2B" w14:textId="77777777" w:rsidR="009C71AB" w:rsidRDefault="009C71AB" w:rsidP="00A94247">
      <w:pPr>
        <w:pStyle w:val="ListParagraph"/>
        <w:numPr>
          <w:ilvl w:val="0"/>
          <w:numId w:val="17"/>
        </w:numPr>
        <w:spacing w:after="120" w:line="240" w:lineRule="auto"/>
      </w:pPr>
      <w:r>
        <w:t>Trained newly hired room attendants on company policies, cleaning procedures and customer service techniques.</w:t>
      </w:r>
    </w:p>
    <w:p w14:paraId="40E3CCDB" w14:textId="77777777" w:rsidR="009C71AB" w:rsidRDefault="009C71AB" w:rsidP="00A94247">
      <w:pPr>
        <w:pStyle w:val="ListParagraph"/>
        <w:numPr>
          <w:ilvl w:val="0"/>
          <w:numId w:val="17"/>
        </w:numPr>
        <w:spacing w:after="120" w:line="240" w:lineRule="auto"/>
      </w:pPr>
      <w:r>
        <w:t>Used specified cleaning products in each guest room as per company procedures.</w:t>
      </w:r>
    </w:p>
    <w:p w14:paraId="7E36C11A" w14:textId="77777777" w:rsidR="009C71AB" w:rsidRDefault="009C71AB" w:rsidP="00A94247">
      <w:pPr>
        <w:pStyle w:val="ListParagraph"/>
        <w:numPr>
          <w:ilvl w:val="0"/>
          <w:numId w:val="17"/>
        </w:numPr>
        <w:spacing w:after="120" w:line="240" w:lineRule="auto"/>
      </w:pPr>
      <w:r>
        <w:t>Deliver extra linens, paper products and toiletries to guests.</w:t>
      </w:r>
    </w:p>
    <w:p w14:paraId="159AF098" w14:textId="77777777" w:rsidR="009C71AB" w:rsidRDefault="009C71AB" w:rsidP="00A94247">
      <w:pPr>
        <w:pStyle w:val="ListParagraph"/>
        <w:numPr>
          <w:ilvl w:val="0"/>
          <w:numId w:val="17"/>
        </w:numPr>
        <w:spacing w:after="120" w:line="240" w:lineRule="auto"/>
      </w:pPr>
      <w:r>
        <w:t>Quickly and effectively responded to guest inquiries and requests.</w:t>
      </w:r>
    </w:p>
    <w:p w14:paraId="740CAB4B" w14:textId="77777777" w:rsidR="009C71AB" w:rsidRDefault="009C71AB" w:rsidP="00A94247">
      <w:pPr>
        <w:pStyle w:val="ListParagraph"/>
        <w:numPr>
          <w:ilvl w:val="0"/>
          <w:numId w:val="17"/>
        </w:numPr>
        <w:spacing w:after="120" w:line="240" w:lineRule="auto"/>
      </w:pPr>
      <w:r>
        <w:t>Organized supplies for efficient used based on expected customer needs.</w:t>
      </w:r>
    </w:p>
    <w:p w14:paraId="2DC87E25" w14:textId="77777777" w:rsidR="00A94247" w:rsidRDefault="00A94247" w:rsidP="00A94247">
      <w:pPr>
        <w:pStyle w:val="NoSpacing"/>
        <w:rPr>
          <w:b/>
          <w:bCs/>
        </w:rPr>
      </w:pPr>
    </w:p>
    <w:p w14:paraId="28CDFDFB" w14:textId="77777777" w:rsidR="009C71AB" w:rsidRDefault="009C71AB" w:rsidP="009C71AB">
      <w:pPr>
        <w:spacing w:after="120" w:line="240" w:lineRule="auto"/>
      </w:pPr>
    </w:p>
    <w:p w14:paraId="0AFA0286" w14:textId="77777777" w:rsidR="009C71AB" w:rsidRPr="0087428A" w:rsidRDefault="009C71AB" w:rsidP="009C71AB">
      <w:pPr>
        <w:pBdr>
          <w:bottom w:val="single" w:sz="4" w:space="1" w:color="auto"/>
        </w:pBdr>
        <w:spacing w:after="120" w:line="240" w:lineRule="auto"/>
        <w:rPr>
          <w:b/>
        </w:rPr>
      </w:pPr>
      <w:r w:rsidRPr="0087428A">
        <w:rPr>
          <w:b/>
        </w:rPr>
        <w:t>REFERENCES</w:t>
      </w:r>
    </w:p>
    <w:p w14:paraId="138578F4" w14:textId="6946A061" w:rsidR="00747102" w:rsidRPr="00A94247" w:rsidRDefault="009C71AB" w:rsidP="00A94247">
      <w:pPr>
        <w:spacing w:after="0" w:line="240" w:lineRule="auto"/>
        <w:jc w:val="both"/>
        <w:rPr>
          <w:rFonts w:ascii="Calibri" w:hAnsi="Calibri"/>
        </w:rPr>
      </w:pPr>
      <w:r w:rsidRPr="00DA0CED">
        <w:rPr>
          <w:rFonts w:ascii="Calibri" w:hAnsi="Calibri"/>
        </w:rPr>
        <w:t xml:space="preserve">References </w:t>
      </w:r>
      <w:r>
        <w:rPr>
          <w:rFonts w:ascii="Calibri" w:hAnsi="Calibri"/>
        </w:rPr>
        <w:t>available on request</w:t>
      </w:r>
    </w:p>
    <w:sectPr w:rsidR="00747102" w:rsidRPr="00A94247" w:rsidSect="009C71AB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42" w:right="849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65ED83" w14:textId="77777777" w:rsidR="00F243D1" w:rsidRDefault="00F243D1" w:rsidP="00886083">
      <w:pPr>
        <w:spacing w:after="0" w:line="240" w:lineRule="auto"/>
      </w:pPr>
      <w:r>
        <w:separator/>
      </w:r>
    </w:p>
  </w:endnote>
  <w:endnote w:type="continuationSeparator" w:id="0">
    <w:p w14:paraId="20B2A907" w14:textId="77777777" w:rsidR="00F243D1" w:rsidRDefault="00F243D1" w:rsidP="00886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13BF51" w14:textId="77777777" w:rsidR="00583354" w:rsidRDefault="00583354" w:rsidP="00583354">
    <w:pPr>
      <w:pStyle w:val="Footer"/>
      <w:jc w:val="right"/>
    </w:pPr>
    <w:r>
      <w:t>Red Six Recruitment Pty Ltd</w:t>
    </w:r>
  </w:p>
  <w:p w14:paraId="769F3C4C" w14:textId="77777777" w:rsidR="00583354" w:rsidRDefault="00583354" w:rsidP="00583354">
    <w:pPr>
      <w:pStyle w:val="Footer"/>
      <w:jc w:val="right"/>
    </w:pPr>
    <w:r>
      <w:t>61-63 Market street</w:t>
    </w:r>
  </w:p>
  <w:p w14:paraId="55D92073" w14:textId="77777777" w:rsidR="00583354" w:rsidRDefault="00583354" w:rsidP="00583354">
    <w:pPr>
      <w:pStyle w:val="Footer"/>
      <w:jc w:val="right"/>
    </w:pPr>
    <w:r>
      <w:t xml:space="preserve">Sydney   NSW   </w:t>
    </w:r>
  </w:p>
  <w:p w14:paraId="05BECAE6" w14:textId="77777777" w:rsidR="00583354" w:rsidRDefault="00583354" w:rsidP="00583354">
    <w:pPr>
      <w:pStyle w:val="Footer"/>
      <w:jc w:val="right"/>
    </w:pPr>
    <w:r>
      <w:t>02 9003 1922</w:t>
    </w:r>
  </w:p>
  <w:p w14:paraId="037A9B59" w14:textId="77777777" w:rsidR="00583354" w:rsidRDefault="00583354" w:rsidP="00583354">
    <w:pPr>
      <w:pStyle w:val="Footer"/>
    </w:pPr>
  </w:p>
  <w:p w14:paraId="11A644E1" w14:textId="77777777" w:rsidR="00583354" w:rsidRDefault="005833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8137C" w14:textId="77777777" w:rsidR="00886083" w:rsidRDefault="00886083" w:rsidP="00886083">
    <w:pPr>
      <w:pStyle w:val="Footer"/>
      <w:jc w:val="right"/>
    </w:pPr>
    <w:r>
      <w:t>Red Six Recruitment Pty Ltd</w:t>
    </w:r>
  </w:p>
  <w:p w14:paraId="7D1E508A" w14:textId="77777777" w:rsidR="00886083" w:rsidRDefault="001B63B4" w:rsidP="00886083">
    <w:pPr>
      <w:pStyle w:val="Footer"/>
      <w:jc w:val="right"/>
    </w:pPr>
    <w:r>
      <w:t>Sydney NSW 2000</w:t>
    </w:r>
    <w:r w:rsidR="00886083">
      <w:t xml:space="preserve">   </w:t>
    </w:r>
  </w:p>
  <w:p w14:paraId="41353B60" w14:textId="77777777" w:rsidR="00886083" w:rsidRDefault="008860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078064" w14:textId="77777777" w:rsidR="00583354" w:rsidRDefault="00583354" w:rsidP="00583354">
    <w:pPr>
      <w:pStyle w:val="Footer"/>
      <w:jc w:val="right"/>
    </w:pPr>
    <w:r>
      <w:t>Red Six Recruitment Pty Ltd</w:t>
    </w:r>
  </w:p>
  <w:p w14:paraId="78B7B91B" w14:textId="1ECDA7D4" w:rsidR="00583354" w:rsidRDefault="001B63B4" w:rsidP="00A37B43">
    <w:pPr>
      <w:pStyle w:val="Footer"/>
    </w:pPr>
    <w:r>
      <w:t xml:space="preserve">                                                                                                                                           </w:t>
    </w:r>
    <w:r w:rsidR="00583354">
      <w:t xml:space="preserve">Sydney   </w:t>
    </w:r>
    <w:r>
      <w:t>NSW 2000</w:t>
    </w:r>
    <w:r w:rsidR="00583354">
      <w:t xml:space="preserve">  </w:t>
    </w:r>
  </w:p>
  <w:p w14:paraId="68244122" w14:textId="77777777" w:rsidR="00583354" w:rsidRDefault="00583354" w:rsidP="00583354">
    <w:pPr>
      <w:pStyle w:val="Footer"/>
    </w:pPr>
  </w:p>
  <w:p w14:paraId="51E3958F" w14:textId="77777777" w:rsidR="00583354" w:rsidRDefault="005833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8BF171" w14:textId="77777777" w:rsidR="00F243D1" w:rsidRDefault="00F243D1" w:rsidP="00886083">
      <w:pPr>
        <w:spacing w:after="0" w:line="240" w:lineRule="auto"/>
      </w:pPr>
      <w:r>
        <w:separator/>
      </w:r>
    </w:p>
  </w:footnote>
  <w:footnote w:type="continuationSeparator" w:id="0">
    <w:p w14:paraId="29BD1AA8" w14:textId="77777777" w:rsidR="00F243D1" w:rsidRDefault="00F243D1" w:rsidP="008860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12DED8" w14:textId="77777777" w:rsidR="00747102" w:rsidRDefault="00747102" w:rsidP="00747102">
    <w:pPr>
      <w:pStyle w:val="Header"/>
      <w:jc w:val="center"/>
    </w:pPr>
    <w:r w:rsidRPr="00747102">
      <w:rPr>
        <w:noProof/>
        <w:lang w:eastAsia="en-AU"/>
      </w:rPr>
      <w:drawing>
        <wp:inline distT="0" distB="0" distL="0" distR="0" wp14:anchorId="2136F0CB" wp14:editId="53C06F11">
          <wp:extent cx="601001" cy="733425"/>
          <wp:effectExtent l="19050" t="0" r="8599" b="0"/>
          <wp:docPr id="2" name="Picture 0" descr="Red_6_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d_6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2761" cy="7355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A91FF5"/>
    <w:multiLevelType w:val="hybridMultilevel"/>
    <w:tmpl w:val="52563BFC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40D35"/>
    <w:multiLevelType w:val="hybridMultilevel"/>
    <w:tmpl w:val="D68EA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50987"/>
    <w:multiLevelType w:val="hybridMultilevel"/>
    <w:tmpl w:val="5EF8C9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443415"/>
    <w:multiLevelType w:val="hybridMultilevel"/>
    <w:tmpl w:val="9CA623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67868"/>
    <w:multiLevelType w:val="hybridMultilevel"/>
    <w:tmpl w:val="13F04D64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686FE9"/>
    <w:multiLevelType w:val="hybridMultilevel"/>
    <w:tmpl w:val="093459A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12C31BD"/>
    <w:multiLevelType w:val="hybridMultilevel"/>
    <w:tmpl w:val="8D1262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FD65C5"/>
    <w:multiLevelType w:val="hybridMultilevel"/>
    <w:tmpl w:val="0E94C0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CB7D23"/>
    <w:multiLevelType w:val="hybridMultilevel"/>
    <w:tmpl w:val="1B304D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F84A9A"/>
    <w:multiLevelType w:val="hybridMultilevel"/>
    <w:tmpl w:val="13C49B4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14E6206"/>
    <w:multiLevelType w:val="hybridMultilevel"/>
    <w:tmpl w:val="85162F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D374C4"/>
    <w:multiLevelType w:val="hybridMultilevel"/>
    <w:tmpl w:val="0252809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FF348AC"/>
    <w:multiLevelType w:val="hybridMultilevel"/>
    <w:tmpl w:val="6FDA6886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202A1D"/>
    <w:multiLevelType w:val="hybridMultilevel"/>
    <w:tmpl w:val="9904BBF2"/>
    <w:lvl w:ilvl="0" w:tplc="0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B0F4837"/>
    <w:multiLevelType w:val="hybridMultilevel"/>
    <w:tmpl w:val="85F2F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520146"/>
    <w:multiLevelType w:val="hybridMultilevel"/>
    <w:tmpl w:val="1B829A76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6" w15:restartNumberingAfterBreak="0">
    <w:nsid w:val="7DC2493B"/>
    <w:multiLevelType w:val="hybridMultilevel"/>
    <w:tmpl w:val="626057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2"/>
  </w:num>
  <w:num w:numId="4">
    <w:abstractNumId w:val="7"/>
  </w:num>
  <w:num w:numId="5">
    <w:abstractNumId w:val="6"/>
  </w:num>
  <w:num w:numId="6">
    <w:abstractNumId w:val="16"/>
  </w:num>
  <w:num w:numId="7">
    <w:abstractNumId w:val="8"/>
  </w:num>
  <w:num w:numId="8">
    <w:abstractNumId w:val="3"/>
  </w:num>
  <w:num w:numId="9">
    <w:abstractNumId w:val="10"/>
  </w:num>
  <w:num w:numId="10">
    <w:abstractNumId w:val="14"/>
  </w:num>
  <w:num w:numId="11">
    <w:abstractNumId w:val="1"/>
  </w:num>
  <w:num w:numId="12">
    <w:abstractNumId w:val="9"/>
  </w:num>
  <w:num w:numId="13">
    <w:abstractNumId w:val="5"/>
  </w:num>
  <w:num w:numId="14">
    <w:abstractNumId w:val="11"/>
  </w:num>
  <w:num w:numId="15">
    <w:abstractNumId w:val="2"/>
  </w:num>
  <w:num w:numId="16">
    <w:abstractNumId w:val="15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B43"/>
    <w:rsid w:val="000D3F41"/>
    <w:rsid w:val="000D5FD2"/>
    <w:rsid w:val="00104FED"/>
    <w:rsid w:val="001777E1"/>
    <w:rsid w:val="001B63B4"/>
    <w:rsid w:val="00262693"/>
    <w:rsid w:val="00337A0B"/>
    <w:rsid w:val="00583354"/>
    <w:rsid w:val="00721486"/>
    <w:rsid w:val="00722A0D"/>
    <w:rsid w:val="00747102"/>
    <w:rsid w:val="0076493A"/>
    <w:rsid w:val="00856C21"/>
    <w:rsid w:val="00886083"/>
    <w:rsid w:val="008F4E33"/>
    <w:rsid w:val="00914F17"/>
    <w:rsid w:val="00925BB3"/>
    <w:rsid w:val="00965B4D"/>
    <w:rsid w:val="00970F35"/>
    <w:rsid w:val="00986D29"/>
    <w:rsid w:val="00990924"/>
    <w:rsid w:val="009C71AB"/>
    <w:rsid w:val="009F2CB5"/>
    <w:rsid w:val="00A30D94"/>
    <w:rsid w:val="00A37B43"/>
    <w:rsid w:val="00A94247"/>
    <w:rsid w:val="00AE279F"/>
    <w:rsid w:val="00B674B2"/>
    <w:rsid w:val="00BA08F1"/>
    <w:rsid w:val="00BD6D40"/>
    <w:rsid w:val="00C108B9"/>
    <w:rsid w:val="00C1595F"/>
    <w:rsid w:val="00C42F39"/>
    <w:rsid w:val="00CA039E"/>
    <w:rsid w:val="00CC0F7E"/>
    <w:rsid w:val="00D97B31"/>
    <w:rsid w:val="00DD4B28"/>
    <w:rsid w:val="00DD77E0"/>
    <w:rsid w:val="00DF7E5F"/>
    <w:rsid w:val="00ED4AD9"/>
    <w:rsid w:val="00EE3221"/>
    <w:rsid w:val="00F243D1"/>
    <w:rsid w:val="00F65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CA128"/>
  <w15:docId w15:val="{11501285-945F-4332-9C5F-9EB0BE162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E5F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6083"/>
    <w:pPr>
      <w:keepNext/>
      <w:keepLines/>
      <w:spacing w:before="200" w:after="0"/>
      <w:outlineLvl w:val="2"/>
    </w:pPr>
    <w:rPr>
      <w:rFonts w:ascii="Cambria" w:eastAsiaTheme="minorEastAsia" w:hAnsi="Cambria" w:cs="Times New Roman"/>
      <w:b/>
      <w:bCs/>
      <w:color w:val="4F81BD"/>
      <w:sz w:val="28"/>
      <w:szCs w:val="28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60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608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860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6083"/>
  </w:style>
  <w:style w:type="paragraph" w:styleId="Footer">
    <w:name w:val="footer"/>
    <w:basedOn w:val="Normal"/>
    <w:link w:val="FooterChar"/>
    <w:uiPriority w:val="99"/>
    <w:unhideWhenUsed/>
    <w:rsid w:val="008860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6083"/>
  </w:style>
  <w:style w:type="character" w:customStyle="1" w:styleId="Heading3Char">
    <w:name w:val="Heading 3 Char"/>
    <w:basedOn w:val="DefaultParagraphFont"/>
    <w:link w:val="Heading3"/>
    <w:uiPriority w:val="9"/>
    <w:rsid w:val="00886083"/>
    <w:rPr>
      <w:rFonts w:ascii="Cambria" w:eastAsiaTheme="minorEastAsia" w:hAnsi="Cambria" w:cs="Times New Roman"/>
      <w:b/>
      <w:bCs/>
      <w:color w:val="4F81BD"/>
      <w:sz w:val="28"/>
      <w:szCs w:val="28"/>
      <w:lang w:val="en-US" w:eastAsia="zh-CN" w:bidi="hi-IN"/>
    </w:rPr>
  </w:style>
  <w:style w:type="paragraph" w:styleId="NoSpacing">
    <w:name w:val="No Spacing"/>
    <w:uiPriority w:val="1"/>
    <w:qFormat/>
    <w:rsid w:val="00886083"/>
    <w:pPr>
      <w:spacing w:after="0" w:line="240" w:lineRule="auto"/>
    </w:pPr>
  </w:style>
  <w:style w:type="paragraph" w:customStyle="1" w:styleId="Default">
    <w:name w:val="Default"/>
    <w:rsid w:val="00856C21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sz w:val="24"/>
      <w:szCs w:val="24"/>
      <w:lang w:val="en-US" w:eastAsia="zh-CN"/>
    </w:rPr>
  </w:style>
  <w:style w:type="table" w:styleId="TableGrid">
    <w:name w:val="Table Grid"/>
    <w:basedOn w:val="TableNormal"/>
    <w:uiPriority w:val="59"/>
    <w:unhideWhenUsed/>
    <w:rsid w:val="008F4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F4E33"/>
    <w:pPr>
      <w:ind w:left="720"/>
      <w:contextualSpacing/>
    </w:pPr>
    <w:rPr>
      <w:rFonts w:ascii="Calibri" w:eastAsia="Calibri" w:hAnsi="Calibri" w:cs="Times New Roman"/>
      <w:lang w:eastAsia="en-AU"/>
    </w:rPr>
  </w:style>
  <w:style w:type="character" w:customStyle="1" w:styleId="tr">
    <w:name w:val="tr"/>
    <w:basedOn w:val="DefaultParagraphFont"/>
    <w:rsid w:val="008F4E33"/>
  </w:style>
  <w:style w:type="character" w:customStyle="1" w:styleId="ilad">
    <w:name w:val="il_ad"/>
    <w:basedOn w:val="DefaultParagraphFont"/>
    <w:rsid w:val="00C42F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nnychatt\Documents\Custom%20Office%20Templates\I.T%20Resume%20Template%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I.T Resume Template </Template>
  <TotalTime>5</TotalTime>
  <Pages>3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pennychatt</dc:creator>
  <cp:lastModifiedBy>Penny Chatterjee</cp:lastModifiedBy>
  <cp:revision>2</cp:revision>
  <dcterms:created xsi:type="dcterms:W3CDTF">2020-10-29T04:22:00Z</dcterms:created>
  <dcterms:modified xsi:type="dcterms:W3CDTF">2020-10-29T04:22:00Z</dcterms:modified>
</cp:coreProperties>
</file>